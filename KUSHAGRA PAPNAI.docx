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7C84EAE6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B82EBE8" w14:textId="77777777" w:rsidR="001B2ABD" w:rsidRDefault="00534323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0B59EB23" wp14:editId="139E52EB">
                  <wp:extent cx="2139950" cy="2679539"/>
                  <wp:effectExtent l="133350" t="76200" r="88900" b="1403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484" cy="268897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48A10523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44EF218" w14:textId="77777777" w:rsidR="001B2ABD" w:rsidRPr="009D4E9E" w:rsidRDefault="00534323" w:rsidP="001B2ABD">
            <w:pPr>
              <w:pStyle w:val="Title"/>
              <w:rPr>
                <w:rFonts w:ascii="Algerian" w:hAnsi="Algerian"/>
              </w:rPr>
            </w:pPr>
            <w:r w:rsidRPr="009D4E9E">
              <w:rPr>
                <w:rFonts w:ascii="Algerian" w:hAnsi="Algerian"/>
              </w:rPr>
              <w:t>KUSHAGRA PAPNAI</w:t>
            </w:r>
          </w:p>
          <w:p w14:paraId="43AA6F84" w14:textId="77777777" w:rsidR="001B2ABD" w:rsidRDefault="00534323" w:rsidP="001B2ABD">
            <w:pPr>
              <w:pStyle w:val="Subtitle"/>
            </w:pPr>
            <w:r w:rsidRPr="007A7EF4">
              <w:rPr>
                <w:spacing w:val="145"/>
                <w:w w:val="100"/>
              </w:rPr>
              <w:t>STUDEN</w:t>
            </w:r>
            <w:r w:rsidRPr="007A7EF4">
              <w:rPr>
                <w:spacing w:val="3"/>
                <w:w w:val="100"/>
              </w:rPr>
              <w:t>T</w:t>
            </w:r>
          </w:p>
        </w:tc>
      </w:tr>
      <w:tr w:rsidR="007F2D2A" w14:paraId="3FDB9C81" w14:textId="77777777" w:rsidTr="001B2ABD">
        <w:tc>
          <w:tcPr>
            <w:tcW w:w="3600" w:type="dxa"/>
          </w:tcPr>
          <w:p w14:paraId="1234727E" w14:textId="77777777" w:rsidR="007F2D2A" w:rsidRDefault="007F2D2A" w:rsidP="00036450">
            <w:pPr>
              <w:pStyle w:val="Heading3"/>
            </w:pPr>
          </w:p>
        </w:tc>
        <w:tc>
          <w:tcPr>
            <w:tcW w:w="720" w:type="dxa"/>
          </w:tcPr>
          <w:p w14:paraId="011905D9" w14:textId="77777777" w:rsidR="007F2D2A" w:rsidRDefault="007F2D2A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3802008B" w14:textId="77777777" w:rsidR="007F2D2A" w:rsidRDefault="007F2D2A" w:rsidP="00036450">
            <w:pPr>
              <w:pStyle w:val="Heading2"/>
            </w:pPr>
          </w:p>
        </w:tc>
      </w:tr>
      <w:tr w:rsidR="007F2D2A" w:rsidRPr="007F2D2A" w14:paraId="14DAC169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DF8E35BEBF564FC992FC522FC8978DB1"/>
              </w:placeholder>
              <w:temporary/>
              <w:showingPlcHdr/>
              <w15:appearance w15:val="hidden"/>
            </w:sdtPr>
            <w:sdtEndPr/>
            <w:sdtContent>
              <w:p w14:paraId="670FD528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657146A1" w14:textId="77777777" w:rsidR="00036450" w:rsidRDefault="00A41F75" w:rsidP="00036450">
            <w:r>
              <w:t xml:space="preserve">Kushagra Papnai </w:t>
            </w:r>
            <w:r w:rsidR="0004331D">
              <w:t xml:space="preserve">enrolled in VIT Vellore for 4 year </w:t>
            </w:r>
            <w:proofErr w:type="spellStart"/>
            <w:proofErr w:type="gramStart"/>
            <w:r w:rsidR="0004331D">
              <w:t>B.Tech</w:t>
            </w:r>
            <w:proofErr w:type="spellEnd"/>
            <w:proofErr w:type="gramEnd"/>
            <w:r w:rsidR="0004331D">
              <w:t xml:space="preserve"> </w:t>
            </w:r>
            <w:proofErr w:type="spellStart"/>
            <w:r w:rsidR="0004331D">
              <w:t>Programme</w:t>
            </w:r>
            <w:proofErr w:type="spellEnd"/>
            <w:r w:rsidR="0004331D">
              <w:t xml:space="preserve"> on Electrical and Electronics Engineering</w:t>
            </w:r>
            <w:r w:rsidR="00BE289B">
              <w:t>.</w:t>
            </w:r>
            <w:r w:rsidR="0052645A">
              <w:t xml:space="preserve"> </w:t>
            </w:r>
            <w:r w:rsidR="00D06907">
              <w:t>Proficient in Semi-con</w:t>
            </w:r>
            <w:r w:rsidR="001D6560">
              <w:t xml:space="preserve">ductors and motors. Passionate in implanting and </w:t>
            </w:r>
            <w:r w:rsidR="001C63EC">
              <w:t>participation in new projects that have capability to change the future</w:t>
            </w:r>
            <w:r w:rsidR="009F0094">
              <w:t>. Looking for a bright future ahead.</w:t>
            </w:r>
          </w:p>
          <w:sdt>
            <w:sdtPr>
              <w:id w:val="-1954003311"/>
              <w:placeholder>
                <w:docPart w:val="212D132D2F714FE78A1CC22E21BF433A"/>
              </w:placeholder>
              <w:temporary/>
              <w:showingPlcHdr/>
              <w15:appearance w15:val="hidden"/>
            </w:sdtPr>
            <w:sdtEndPr/>
            <w:sdtContent>
              <w:p w14:paraId="45AF8C4B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326B974C958A4D86ADBE7702658A5114"/>
              </w:placeholder>
              <w:temporary/>
              <w:showingPlcHdr/>
              <w15:appearance w15:val="hidden"/>
            </w:sdtPr>
            <w:sdtEndPr/>
            <w:sdtContent>
              <w:p w14:paraId="7AA5F21C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4B460658" w14:textId="77777777" w:rsidR="004D3011" w:rsidRDefault="009D4E9E" w:rsidP="004D3011">
            <w:r>
              <w:t>8077011051</w:t>
            </w:r>
          </w:p>
          <w:p w14:paraId="586E46A4" w14:textId="77777777" w:rsidR="004D3011" w:rsidRDefault="004D3011" w:rsidP="004D3011"/>
          <w:p w14:paraId="1998F844" w14:textId="77777777" w:rsidR="004D3011" w:rsidRDefault="00AD53BA" w:rsidP="004D3011">
            <w:r>
              <w:t>Current Address:</w:t>
            </w:r>
          </w:p>
          <w:p w14:paraId="1C7917C1" w14:textId="77777777" w:rsidR="00AD53BA" w:rsidRDefault="00AD53BA" w:rsidP="004D3011">
            <w:r>
              <w:t>VIT Vellore, Katpadi</w:t>
            </w:r>
          </w:p>
          <w:p w14:paraId="6C9112CA" w14:textId="77777777" w:rsidR="009F0094" w:rsidRDefault="009F0094" w:rsidP="004D3011"/>
          <w:sdt>
            <w:sdtPr>
              <w:id w:val="-240260293"/>
              <w:placeholder>
                <w:docPart w:val="0A2E82FA94D143288C10B828C144D7A1"/>
              </w:placeholder>
              <w:temporary/>
              <w:showingPlcHdr/>
              <w15:appearance w15:val="hidden"/>
            </w:sdtPr>
            <w:sdtEndPr/>
            <w:sdtContent>
              <w:p w14:paraId="148ABAC2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292B6331" w14:textId="77777777" w:rsidR="00036450" w:rsidRPr="00E4381A" w:rsidRDefault="009D4E9E" w:rsidP="004D3011">
            <w:pPr>
              <w:rPr>
                <w:rStyle w:val="Hyperlink"/>
              </w:rPr>
            </w:pPr>
            <w:r>
              <w:t>kushagrapapnai@gmail.com</w:t>
            </w:r>
          </w:p>
          <w:sdt>
            <w:sdtPr>
              <w:id w:val="-1444214663"/>
              <w:placeholder>
                <w:docPart w:val="DDB3403264DC48CEBF8C0E560D136A51"/>
              </w:placeholder>
              <w:temporary/>
              <w:showingPlcHdr/>
              <w15:appearance w15:val="hidden"/>
            </w:sdtPr>
            <w:sdtEndPr/>
            <w:sdtContent>
              <w:p w14:paraId="008929EB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2919CB0E" w14:textId="77777777" w:rsidR="004D3011" w:rsidRDefault="009D4E9E" w:rsidP="004D3011">
            <w:r>
              <w:t>Football</w:t>
            </w:r>
          </w:p>
          <w:p w14:paraId="5D8F91C8" w14:textId="77777777" w:rsidR="004D3011" w:rsidRDefault="009D4E9E" w:rsidP="004D3011">
            <w:r>
              <w:t>Exercise</w:t>
            </w:r>
          </w:p>
          <w:p w14:paraId="67D885C0" w14:textId="77777777" w:rsidR="004D3011" w:rsidRDefault="009D4E9E" w:rsidP="004D3011">
            <w:r>
              <w:t>Learning Languages</w:t>
            </w:r>
          </w:p>
          <w:p w14:paraId="7890020B" w14:textId="77777777" w:rsidR="009F0094" w:rsidRDefault="009F0094" w:rsidP="004D3011"/>
          <w:p w14:paraId="47AB6465" w14:textId="77777777" w:rsidR="004D3011" w:rsidRPr="004D3011" w:rsidRDefault="004D3011" w:rsidP="004D3011"/>
        </w:tc>
        <w:tc>
          <w:tcPr>
            <w:tcW w:w="720" w:type="dxa"/>
          </w:tcPr>
          <w:p w14:paraId="15374F09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9569E899ECE341FF81323DE9477EF738"/>
              </w:placeholder>
              <w:temporary/>
              <w:showingPlcHdr/>
              <w15:appearance w15:val="hidden"/>
            </w:sdtPr>
            <w:sdtEndPr/>
            <w:sdtContent>
              <w:p w14:paraId="05DFC5AB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74AEE9D7" w14:textId="77777777" w:rsidR="0070678C" w:rsidRPr="00AD53BA" w:rsidRDefault="009A5703" w:rsidP="00B359E4">
            <w:pPr>
              <w:pStyle w:val="Heading4"/>
              <w:rPr>
                <w:u w:val="single"/>
              </w:rPr>
            </w:pPr>
            <w:r w:rsidRPr="00AD53BA">
              <w:rPr>
                <w:u w:val="single"/>
              </w:rPr>
              <w:t>ST.THERESA.SR.SEC.SCHOOL</w:t>
            </w:r>
          </w:p>
          <w:p w14:paraId="754DCA33" w14:textId="77777777" w:rsidR="0070678C" w:rsidRDefault="0070678C" w:rsidP="0070678C">
            <w:r>
              <w:t>03-04-201</w:t>
            </w:r>
            <w:r w:rsidR="007D323D">
              <w:t>0</w:t>
            </w:r>
            <w:r>
              <w:t xml:space="preserve"> </w:t>
            </w:r>
            <w:r w:rsidR="00E853F6">
              <w:t>–</w:t>
            </w:r>
            <w:r>
              <w:t xml:space="preserve"> </w:t>
            </w:r>
            <w:r w:rsidR="00E853F6">
              <w:t>23-03</w:t>
            </w:r>
            <w:r w:rsidR="00154F99">
              <w:t>-201</w:t>
            </w:r>
            <w:r w:rsidR="00B955AC">
              <w:t>8</w:t>
            </w:r>
          </w:p>
          <w:p w14:paraId="4452F259" w14:textId="02169F46" w:rsidR="00B955AC" w:rsidRDefault="00B955AC" w:rsidP="0070678C">
            <w:r>
              <w:t>Student of the Year in 3</w:t>
            </w:r>
            <w:r w:rsidRPr="009D4E9E">
              <w:rPr>
                <w:vertAlign w:val="superscript"/>
              </w:rPr>
              <w:t>rd</w:t>
            </w:r>
            <w:r>
              <w:t>, 5</w:t>
            </w:r>
            <w:r w:rsidRPr="009D4E9E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 w:rsidRPr="00B955AC">
              <w:t>standard</w:t>
            </w:r>
          </w:p>
          <w:p w14:paraId="38E9049D" w14:textId="77777777" w:rsidR="007055DB" w:rsidRPr="00B955AC" w:rsidRDefault="007055DB" w:rsidP="0070678C"/>
          <w:p w14:paraId="3D2828DC" w14:textId="77777777" w:rsidR="00036450" w:rsidRPr="00AD53BA" w:rsidRDefault="009D4E9E" w:rsidP="00B359E4">
            <w:pPr>
              <w:pStyle w:val="Heading4"/>
              <w:rPr>
                <w:u w:val="single"/>
              </w:rPr>
            </w:pPr>
            <w:r w:rsidRPr="00AD53BA">
              <w:rPr>
                <w:u w:val="single"/>
              </w:rPr>
              <w:t>DELHI PUBLIC SCHOOL</w:t>
            </w:r>
          </w:p>
          <w:p w14:paraId="48B4424F" w14:textId="77777777" w:rsidR="00036450" w:rsidRPr="00B359E4" w:rsidRDefault="00B955AC" w:rsidP="00B359E4">
            <w:pPr>
              <w:pStyle w:val="Date"/>
            </w:pPr>
            <w:r>
              <w:t>2</w:t>
            </w:r>
            <w:r w:rsidR="009D4E9E">
              <w:t>3-04-201</w:t>
            </w:r>
            <w:r>
              <w:t>8</w:t>
            </w:r>
            <w:r w:rsidR="00036450" w:rsidRPr="00B359E4">
              <w:t xml:space="preserve"> </w:t>
            </w:r>
            <w:r w:rsidR="009D4E9E">
              <w:t>–</w:t>
            </w:r>
            <w:r w:rsidR="00036450" w:rsidRPr="00B359E4">
              <w:t xml:space="preserve"> </w:t>
            </w:r>
            <w:r w:rsidR="009D4E9E">
              <w:t>14-05-2022</w:t>
            </w:r>
          </w:p>
          <w:p w14:paraId="4660A7FE" w14:textId="77777777" w:rsidR="00036450" w:rsidRPr="00AD53BA" w:rsidRDefault="009D4E9E" w:rsidP="00036450">
            <w:pPr>
              <w:rPr>
                <w:b/>
                <w:bCs/>
              </w:rPr>
            </w:pPr>
            <w:r w:rsidRPr="00AD53BA">
              <w:rPr>
                <w:b/>
                <w:bCs/>
              </w:rPr>
              <w:t>96% in 10</w:t>
            </w:r>
            <w:r w:rsidRPr="00AD53BA">
              <w:rPr>
                <w:b/>
                <w:bCs/>
                <w:vertAlign w:val="superscript"/>
              </w:rPr>
              <w:t>th</w:t>
            </w:r>
            <w:r w:rsidRPr="00AD53BA">
              <w:rPr>
                <w:b/>
                <w:bCs/>
              </w:rPr>
              <w:t xml:space="preserve"> CBSE Board Examination</w:t>
            </w:r>
          </w:p>
          <w:p w14:paraId="05198635" w14:textId="77777777" w:rsidR="009D4E9E" w:rsidRDefault="009D4E9E" w:rsidP="00036450">
            <w:r>
              <w:t xml:space="preserve">Student of the Year </w:t>
            </w:r>
            <w:proofErr w:type="gramStart"/>
            <w:r>
              <w:t>in  8</w:t>
            </w:r>
            <w:proofErr w:type="gramEnd"/>
            <w:r w:rsidRPr="009D4E9E">
              <w:rPr>
                <w:vertAlign w:val="superscript"/>
              </w:rPr>
              <w:t>th</w:t>
            </w:r>
            <w:r>
              <w:t xml:space="preserve"> </w:t>
            </w:r>
            <w:r w:rsidR="00B955AC">
              <w:t>standard</w:t>
            </w:r>
          </w:p>
          <w:p w14:paraId="3F3E44F1" w14:textId="77777777" w:rsidR="00AD53BA" w:rsidRDefault="00AD53BA" w:rsidP="00036450">
            <w:r>
              <w:t>Represented school in Inter -school competitions</w:t>
            </w:r>
          </w:p>
          <w:p w14:paraId="52E7B967" w14:textId="77777777" w:rsidR="009D4E9E" w:rsidRDefault="009D4E9E" w:rsidP="00036450"/>
          <w:p w14:paraId="1EC074D2" w14:textId="77777777" w:rsidR="00036450" w:rsidRPr="00AD53BA" w:rsidRDefault="009D4E9E" w:rsidP="00B359E4">
            <w:pPr>
              <w:pStyle w:val="Heading4"/>
              <w:rPr>
                <w:u w:val="single"/>
              </w:rPr>
            </w:pPr>
            <w:r w:rsidRPr="00AD53BA">
              <w:rPr>
                <w:u w:val="single"/>
              </w:rPr>
              <w:t>HEERA LAL PUBLIC SCHOOL</w:t>
            </w:r>
          </w:p>
          <w:p w14:paraId="584E4BF1" w14:textId="77777777" w:rsidR="00036450" w:rsidRPr="00B359E4" w:rsidRDefault="009D4E9E" w:rsidP="00B359E4">
            <w:pPr>
              <w:pStyle w:val="Date"/>
            </w:pPr>
            <w:r>
              <w:t>05-05-2022</w:t>
            </w:r>
            <w:r w:rsidR="00036450" w:rsidRPr="00B359E4">
              <w:t xml:space="preserve"> </w:t>
            </w:r>
            <w:r>
              <w:t>–</w:t>
            </w:r>
            <w:r w:rsidR="00036450" w:rsidRPr="00B359E4">
              <w:t xml:space="preserve"> </w:t>
            </w:r>
            <w:r>
              <w:t>29-05-2024</w:t>
            </w:r>
          </w:p>
          <w:p w14:paraId="4EC44A78" w14:textId="77777777" w:rsidR="00036450" w:rsidRPr="00AD53BA" w:rsidRDefault="009D4E9E" w:rsidP="00036450">
            <w:pPr>
              <w:rPr>
                <w:b/>
                <w:bCs/>
              </w:rPr>
            </w:pPr>
            <w:r w:rsidRPr="00AD53BA">
              <w:rPr>
                <w:b/>
                <w:bCs/>
              </w:rPr>
              <w:t>90% in 12</w:t>
            </w:r>
            <w:r w:rsidRPr="00AD53BA">
              <w:rPr>
                <w:b/>
                <w:bCs/>
                <w:vertAlign w:val="superscript"/>
              </w:rPr>
              <w:t>th</w:t>
            </w:r>
            <w:r w:rsidRPr="00AD53BA">
              <w:rPr>
                <w:b/>
                <w:bCs/>
              </w:rPr>
              <w:t xml:space="preserve"> CBSE Board Examination</w:t>
            </w:r>
          </w:p>
          <w:p w14:paraId="5B69C957" w14:textId="77777777" w:rsidR="004D3011" w:rsidRDefault="004D3011" w:rsidP="00036450"/>
          <w:p w14:paraId="045DF017" w14:textId="77777777" w:rsidR="009D4E9E" w:rsidRDefault="009D4E9E" w:rsidP="00036450">
            <w:r w:rsidRPr="009D4E9E">
              <w:rPr>
                <w:b/>
                <w:bCs/>
              </w:rPr>
              <w:t>VIT, VELLORE</w:t>
            </w:r>
            <w:r w:rsidRPr="009D4E9E">
              <w:rPr>
                <w:b/>
                <w:bCs/>
              </w:rPr>
              <w:br/>
            </w:r>
            <w:r>
              <w:t>22-07-2024-</w:t>
            </w:r>
          </w:p>
          <w:p w14:paraId="22D061E6" w14:textId="77777777" w:rsidR="009D4E9E" w:rsidRPr="009D4E9E" w:rsidRDefault="009D4E9E" w:rsidP="00036450"/>
          <w:sdt>
            <w:sdtPr>
              <w:id w:val="1669594239"/>
              <w:placeholder>
                <w:docPart w:val="25165CB539E84EEA99A651A999B6D8B1"/>
              </w:placeholder>
              <w:temporary/>
              <w:showingPlcHdr/>
              <w15:appearance w15:val="hidden"/>
            </w:sdtPr>
            <w:sdtEndPr/>
            <w:sdtContent>
              <w:p w14:paraId="2F48693B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07F9CA83" w14:textId="77777777" w:rsidR="00036450" w:rsidRPr="004D3011" w:rsidRDefault="009D4E9E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3BDFB380" wp14:editId="34632904">
                  <wp:simplePos x="0" y="0"/>
                  <wp:positionH relativeFrom="column">
                    <wp:posOffset>-73234</wp:posOffset>
                  </wp:positionH>
                  <wp:positionV relativeFrom="paragraph">
                    <wp:posOffset>214566</wp:posOffset>
                  </wp:positionV>
                  <wp:extent cx="8548579" cy="1257300"/>
                  <wp:effectExtent l="0" t="0" r="0" b="0"/>
                  <wp:wrapSquare wrapText="bothSides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273A8701" w14:textId="77777777" w:rsidR="0043117B" w:rsidRDefault="009560E8" w:rsidP="000C45FF">
      <w:pPr>
        <w:tabs>
          <w:tab w:val="left" w:pos="990"/>
        </w:tabs>
      </w:pPr>
    </w:p>
    <w:sectPr w:rsidR="0043117B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1E809" w14:textId="77777777" w:rsidR="009560E8" w:rsidRDefault="009560E8" w:rsidP="000C45FF">
      <w:r>
        <w:separator/>
      </w:r>
    </w:p>
  </w:endnote>
  <w:endnote w:type="continuationSeparator" w:id="0">
    <w:p w14:paraId="06DB0BFE" w14:textId="77777777" w:rsidR="009560E8" w:rsidRDefault="009560E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91A33" w14:textId="77777777" w:rsidR="009560E8" w:rsidRDefault="009560E8" w:rsidP="000C45FF">
      <w:r>
        <w:separator/>
      </w:r>
    </w:p>
  </w:footnote>
  <w:footnote w:type="continuationSeparator" w:id="0">
    <w:p w14:paraId="2C36D272" w14:textId="77777777" w:rsidR="009560E8" w:rsidRDefault="009560E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AA90C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98531C" wp14:editId="3BB919F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23"/>
    <w:rsid w:val="00036450"/>
    <w:rsid w:val="0004331D"/>
    <w:rsid w:val="00064EC1"/>
    <w:rsid w:val="00094499"/>
    <w:rsid w:val="000C45FF"/>
    <w:rsid w:val="000E3FD1"/>
    <w:rsid w:val="00112054"/>
    <w:rsid w:val="001317D8"/>
    <w:rsid w:val="001525E1"/>
    <w:rsid w:val="00154F99"/>
    <w:rsid w:val="00180329"/>
    <w:rsid w:val="0019001F"/>
    <w:rsid w:val="001A74A5"/>
    <w:rsid w:val="001B2ABD"/>
    <w:rsid w:val="001C63EC"/>
    <w:rsid w:val="001D6560"/>
    <w:rsid w:val="001E0391"/>
    <w:rsid w:val="001E1759"/>
    <w:rsid w:val="001F1ECC"/>
    <w:rsid w:val="002400EB"/>
    <w:rsid w:val="00256CF7"/>
    <w:rsid w:val="00281FD5"/>
    <w:rsid w:val="002834A4"/>
    <w:rsid w:val="002B4E2B"/>
    <w:rsid w:val="0030481B"/>
    <w:rsid w:val="003156FC"/>
    <w:rsid w:val="003254B5"/>
    <w:rsid w:val="00356FAD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4E1C41"/>
    <w:rsid w:val="005262AC"/>
    <w:rsid w:val="0052645A"/>
    <w:rsid w:val="00534323"/>
    <w:rsid w:val="005E39D5"/>
    <w:rsid w:val="00600670"/>
    <w:rsid w:val="0062123A"/>
    <w:rsid w:val="00646E75"/>
    <w:rsid w:val="006771D0"/>
    <w:rsid w:val="007055DB"/>
    <w:rsid w:val="0070678C"/>
    <w:rsid w:val="00715FCB"/>
    <w:rsid w:val="00743101"/>
    <w:rsid w:val="00764C9F"/>
    <w:rsid w:val="007775E1"/>
    <w:rsid w:val="007867A0"/>
    <w:rsid w:val="007927F5"/>
    <w:rsid w:val="007A7EF4"/>
    <w:rsid w:val="007D323D"/>
    <w:rsid w:val="007F2D2A"/>
    <w:rsid w:val="00802CA0"/>
    <w:rsid w:val="009260CD"/>
    <w:rsid w:val="00940A66"/>
    <w:rsid w:val="00952C25"/>
    <w:rsid w:val="009560E8"/>
    <w:rsid w:val="00986B2C"/>
    <w:rsid w:val="009A5703"/>
    <w:rsid w:val="009D4E9E"/>
    <w:rsid w:val="009F0094"/>
    <w:rsid w:val="00A2118D"/>
    <w:rsid w:val="00A41F75"/>
    <w:rsid w:val="00AD0A50"/>
    <w:rsid w:val="00AD53BA"/>
    <w:rsid w:val="00AD76E2"/>
    <w:rsid w:val="00B20152"/>
    <w:rsid w:val="00B359E4"/>
    <w:rsid w:val="00B57D98"/>
    <w:rsid w:val="00B70850"/>
    <w:rsid w:val="00B955AC"/>
    <w:rsid w:val="00BE289B"/>
    <w:rsid w:val="00C066B6"/>
    <w:rsid w:val="00C37BA1"/>
    <w:rsid w:val="00C4674C"/>
    <w:rsid w:val="00C506CF"/>
    <w:rsid w:val="00C72BED"/>
    <w:rsid w:val="00C90B64"/>
    <w:rsid w:val="00C9578B"/>
    <w:rsid w:val="00CB0055"/>
    <w:rsid w:val="00D06907"/>
    <w:rsid w:val="00D2522B"/>
    <w:rsid w:val="00D422DE"/>
    <w:rsid w:val="00D5459D"/>
    <w:rsid w:val="00DA1F4D"/>
    <w:rsid w:val="00DD172A"/>
    <w:rsid w:val="00E25A26"/>
    <w:rsid w:val="00E4381A"/>
    <w:rsid w:val="00E55D74"/>
    <w:rsid w:val="00E853F6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45A9C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shagra\AppData\Local\Microsoft\Office\16.0\DTS\en-US%7b14CAB693-C003-4390-AEF2-1C1DB463800A%7d\%7b245F14CD-5F2A-48DD-BB0D-C51A2120E5CC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206358840033433"/>
          <c:y val="2.0202020202020204E-2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Management</c:v>
                </c:pt>
                <c:pt idx="1">
                  <c:v>Communication</c:v>
                </c:pt>
                <c:pt idx="2">
                  <c:v>Critical Thinking</c:v>
                </c:pt>
                <c:pt idx="3">
                  <c:v>Technical</c:v>
                </c:pt>
                <c:pt idx="4">
                  <c:v>Python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0.8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8E35BEBF564FC992FC522FC8978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A287D-B229-416F-929B-CF8EF4F2705A}"/>
      </w:docPartPr>
      <w:docPartBody>
        <w:p w:rsidR="00A8219B" w:rsidRDefault="00A8219B">
          <w:pPr>
            <w:pStyle w:val="DF8E35BEBF564FC992FC522FC8978DB1"/>
          </w:pPr>
          <w:r w:rsidRPr="00D5459D">
            <w:t>Profile</w:t>
          </w:r>
        </w:p>
      </w:docPartBody>
    </w:docPart>
    <w:docPart>
      <w:docPartPr>
        <w:name w:val="212D132D2F714FE78A1CC22E21BF4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46116-8E87-46B5-870E-829FB1BF165E}"/>
      </w:docPartPr>
      <w:docPartBody>
        <w:p w:rsidR="00A8219B" w:rsidRDefault="00A8219B">
          <w:pPr>
            <w:pStyle w:val="212D132D2F714FE78A1CC22E21BF433A"/>
          </w:pPr>
          <w:r w:rsidRPr="00CB0055">
            <w:t>Contact</w:t>
          </w:r>
        </w:p>
      </w:docPartBody>
    </w:docPart>
    <w:docPart>
      <w:docPartPr>
        <w:name w:val="326B974C958A4D86ADBE7702658A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08B16-CDD6-4E45-84A3-893F9E661910}"/>
      </w:docPartPr>
      <w:docPartBody>
        <w:p w:rsidR="00A8219B" w:rsidRDefault="00A8219B">
          <w:pPr>
            <w:pStyle w:val="326B974C958A4D86ADBE7702658A5114"/>
          </w:pPr>
          <w:r w:rsidRPr="004D3011">
            <w:t>PHONE:</w:t>
          </w:r>
        </w:p>
      </w:docPartBody>
    </w:docPart>
    <w:docPart>
      <w:docPartPr>
        <w:name w:val="0A2E82FA94D143288C10B828C144D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42E4A-2C35-42FB-A1DC-00158637CCE3}"/>
      </w:docPartPr>
      <w:docPartBody>
        <w:p w:rsidR="00A8219B" w:rsidRDefault="00A8219B">
          <w:pPr>
            <w:pStyle w:val="0A2E82FA94D143288C10B828C144D7A1"/>
          </w:pPr>
          <w:r w:rsidRPr="004D3011">
            <w:t>EMAIL:</w:t>
          </w:r>
        </w:p>
      </w:docPartBody>
    </w:docPart>
    <w:docPart>
      <w:docPartPr>
        <w:name w:val="DDB3403264DC48CEBF8C0E560D13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26CD4-628B-4ADE-B546-03F2CF5FC038}"/>
      </w:docPartPr>
      <w:docPartBody>
        <w:p w:rsidR="00A8219B" w:rsidRDefault="00A8219B">
          <w:pPr>
            <w:pStyle w:val="DDB3403264DC48CEBF8C0E560D136A51"/>
          </w:pPr>
          <w:r w:rsidRPr="00CB0055">
            <w:t>Hobbies</w:t>
          </w:r>
        </w:p>
      </w:docPartBody>
    </w:docPart>
    <w:docPart>
      <w:docPartPr>
        <w:name w:val="9569E899ECE341FF81323DE9477EF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49BA0-E7FC-4442-93FB-55F907E94AF3}"/>
      </w:docPartPr>
      <w:docPartBody>
        <w:p w:rsidR="00A8219B" w:rsidRDefault="00A8219B">
          <w:pPr>
            <w:pStyle w:val="9569E899ECE341FF81323DE9477EF738"/>
          </w:pPr>
          <w:r w:rsidRPr="00036450">
            <w:t>EDUCATION</w:t>
          </w:r>
        </w:p>
      </w:docPartBody>
    </w:docPart>
    <w:docPart>
      <w:docPartPr>
        <w:name w:val="25165CB539E84EEA99A651A999B6D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B95DC-EA09-4197-B18F-DEDCC9778735}"/>
      </w:docPartPr>
      <w:docPartBody>
        <w:p w:rsidR="00A8219B" w:rsidRDefault="00A8219B">
          <w:pPr>
            <w:pStyle w:val="25165CB539E84EEA99A651A999B6D8B1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9B"/>
    <w:rsid w:val="00432BE9"/>
    <w:rsid w:val="005300E3"/>
    <w:rsid w:val="00675558"/>
    <w:rsid w:val="00A8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8E35BEBF564FC992FC522FC8978DB1">
    <w:name w:val="DF8E35BEBF564FC992FC522FC8978DB1"/>
  </w:style>
  <w:style w:type="paragraph" w:customStyle="1" w:styleId="212D132D2F714FE78A1CC22E21BF433A">
    <w:name w:val="212D132D2F714FE78A1CC22E21BF433A"/>
  </w:style>
  <w:style w:type="paragraph" w:customStyle="1" w:styleId="326B974C958A4D86ADBE7702658A5114">
    <w:name w:val="326B974C958A4D86ADBE7702658A5114"/>
  </w:style>
  <w:style w:type="paragraph" w:customStyle="1" w:styleId="0A2E82FA94D143288C10B828C144D7A1">
    <w:name w:val="0A2E82FA94D143288C10B828C144D7A1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DDB3403264DC48CEBF8C0E560D136A51">
    <w:name w:val="DDB3403264DC48CEBF8C0E560D136A51"/>
  </w:style>
  <w:style w:type="paragraph" w:customStyle="1" w:styleId="9569E899ECE341FF81323DE9477EF738">
    <w:name w:val="9569E899ECE341FF81323DE9477EF73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25165CB539E84EEA99A651A999B6D8B1">
    <w:name w:val="25165CB539E84EEA99A651A999B6D8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{245F14CD-5F2A-48DD-BB0D-C51A2120E5CC}tf00546271_win32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2024-08-17T05:04:00Z</dcterms:created>
  <dcterms:modified xsi:type="dcterms:W3CDTF">2024-08-18T02:40:00Z</dcterms:modified>
</cp:coreProperties>
</file>